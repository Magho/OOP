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725" w:rsidRPr="007B5BFF" w:rsidRDefault="0045232A" w:rsidP="0045232A">
      <w:pPr>
        <w:pStyle w:val="Title"/>
      </w:pPr>
      <w:r>
        <w:t>Paint Report</w:t>
      </w:r>
    </w:p>
    <w:p w:rsidR="00B46725" w:rsidRDefault="00B46725" w:rsidP="00B46725">
      <w:pPr>
        <w:pStyle w:val="ContactHeading"/>
      </w:pPr>
      <w:r>
        <w:t>By</w:t>
      </w:r>
    </w:p>
    <w:p w:rsidR="00B46725" w:rsidRDefault="0045232A" w:rsidP="0045232A">
      <w:pPr>
        <w:pStyle w:val="ContactInfo"/>
        <w:ind w:left="3600" w:firstLine="720"/>
      </w:pPr>
      <w:r>
        <w:t>Mohamed el-</w:t>
      </w:r>
      <w:proofErr w:type="spellStart"/>
      <w:r>
        <w:t>maghraby</w:t>
      </w:r>
      <w:proofErr w:type="spellEnd"/>
      <w:r>
        <w:t xml:space="preserve"> Mohamed 55</w:t>
      </w:r>
    </w:p>
    <w:p w:rsidR="003C1E78" w:rsidRDefault="0045232A" w:rsidP="0045232A">
      <w:pPr>
        <w:pStyle w:val="ContactInfo"/>
        <w:ind w:left="3600" w:firstLine="720"/>
      </w:pPr>
      <w:r>
        <w:t xml:space="preserve">Mohamed Kamal </w:t>
      </w:r>
      <w:proofErr w:type="spellStart"/>
      <w:r>
        <w:t>Abd</w:t>
      </w:r>
      <w:proofErr w:type="spellEnd"/>
      <w:r>
        <w:t xml:space="preserve"> el Rahman 59</w:t>
      </w:r>
    </w:p>
    <w:p w:rsidR="0045232A" w:rsidRPr="00122300" w:rsidRDefault="0045232A" w:rsidP="0045232A">
      <w:pPr>
        <w:pStyle w:val="Heading1"/>
      </w:pPr>
      <w:r>
        <w:lastRenderedPageBreak/>
        <w:t>Use case digram:</w:t>
      </w:r>
    </w:p>
    <w:p w:rsidR="0045232A" w:rsidRPr="00122300" w:rsidRDefault="0045232A" w:rsidP="0045232A">
      <w:pPr>
        <w:pStyle w:val="Heading1"/>
      </w:pPr>
      <w:r>
        <w:rPr>
          <w:noProof/>
          <w:lang w:eastAsia="en-US"/>
        </w:rPr>
        <w:drawing>
          <wp:inline distT="0" distB="0" distL="0" distR="0" wp14:anchorId="37CE5D5B" wp14:editId="02E02BFA">
            <wp:extent cx="4564380" cy="2575560"/>
            <wp:effectExtent l="0" t="0" r="7620" b="0"/>
            <wp:docPr id="1" name="Picture 1" descr="C:\Users\Magho\AppData\Local\Microsoft\Windows\INetCache\Content.Word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gho\AppData\Local\Microsoft\Windows\INetCache\Content.Word\use cas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32A" w:rsidRDefault="0045232A" w:rsidP="0045232A">
      <w:pPr>
        <w:pStyle w:val="ListBullet"/>
        <w:numPr>
          <w:ilvl w:val="0"/>
          <w:numId w:val="0"/>
        </w:numPr>
        <w:ind w:left="216"/>
      </w:pPr>
    </w:p>
    <w:p w:rsidR="002D6D73" w:rsidRDefault="002D6D73" w:rsidP="0045232A">
      <w:pPr>
        <w:pStyle w:val="ListBullet"/>
        <w:numPr>
          <w:ilvl w:val="0"/>
          <w:numId w:val="0"/>
        </w:numPr>
      </w:pPr>
    </w:p>
    <w:p w:rsidR="0045232A" w:rsidRDefault="0045232A" w:rsidP="0045232A">
      <w:pPr>
        <w:pStyle w:val="Heading1"/>
        <w:pBdr>
          <w:right w:val="single" w:sz="2" w:space="31" w:color="B53D68" w:themeColor="accent1"/>
        </w:pBdr>
      </w:pPr>
      <w:r>
        <w:t>UML Class digram:</w:t>
      </w:r>
    </w:p>
    <w:p w:rsidR="0045232A" w:rsidRPr="00122300" w:rsidRDefault="0045232A" w:rsidP="0045232A">
      <w:pPr>
        <w:pStyle w:val="Heading1"/>
        <w:pBdr>
          <w:right w:val="single" w:sz="2" w:space="31" w:color="B53D68" w:themeColor="accent1"/>
        </w:pBdr>
      </w:pPr>
    </w:p>
    <w:p w:rsidR="0045232A" w:rsidRPr="00122300" w:rsidRDefault="00BE2731" w:rsidP="0045232A">
      <w:pPr>
        <w:pStyle w:val="Heading1"/>
        <w:pBdr>
          <w:right w:val="single" w:sz="2" w:space="31" w:color="B53D68" w:themeColor="accent1"/>
        </w:pBdr>
      </w:pPr>
      <w:r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135.75pt">
            <v:imagedata r:id="rId8" o:title="NewModel Class Diagram"/>
          </v:shape>
        </w:pict>
      </w:r>
    </w:p>
    <w:p w:rsidR="0045232A" w:rsidRDefault="0045232A" w:rsidP="0045232A">
      <w:pPr>
        <w:pStyle w:val="ListBullet"/>
        <w:numPr>
          <w:ilvl w:val="0"/>
          <w:numId w:val="0"/>
        </w:numPr>
        <w:ind w:left="216" w:hanging="216"/>
      </w:pPr>
    </w:p>
    <w:p w:rsidR="0045232A" w:rsidRDefault="0045232A">
      <w:pPr>
        <w:rPr>
          <w:color w:val="505050" w:themeColor="text2"/>
        </w:rPr>
      </w:pPr>
      <w:r>
        <w:br w:type="page"/>
      </w:r>
    </w:p>
    <w:p w:rsidR="0045232A" w:rsidRDefault="0045232A" w:rsidP="0045232A">
      <w:pPr>
        <w:pStyle w:val="Heading1"/>
      </w:pPr>
      <w:r>
        <w:lastRenderedPageBreak/>
        <w:t>Sequence Digram:</w:t>
      </w:r>
    </w:p>
    <w:p w:rsidR="0045232A" w:rsidRPr="00122300" w:rsidRDefault="0045232A" w:rsidP="0045232A">
      <w:pPr>
        <w:pStyle w:val="Heading1"/>
      </w:pPr>
    </w:p>
    <w:p w:rsidR="0045232A" w:rsidRPr="00122300" w:rsidRDefault="00BE2731" w:rsidP="0045232A">
      <w:pPr>
        <w:pStyle w:val="Heading1"/>
      </w:pPr>
      <w:r>
        <w:rPr>
          <w:noProof/>
          <w:lang w:eastAsia="en-US"/>
        </w:rPr>
        <w:pict>
          <v:shape id="_x0000_i1026" type="#_x0000_t75" style="width:5in;height:362.25pt">
            <v:imagedata r:id="rId9" o:title="Paint_Sequence_Diagram"/>
          </v:shape>
        </w:pict>
      </w:r>
    </w:p>
    <w:p w:rsidR="0045232A" w:rsidRDefault="0045232A" w:rsidP="0045232A">
      <w:pPr>
        <w:pStyle w:val="ListBullet"/>
        <w:numPr>
          <w:ilvl w:val="0"/>
          <w:numId w:val="0"/>
        </w:numPr>
        <w:ind w:left="216" w:hanging="216"/>
      </w:pPr>
    </w:p>
    <w:p w:rsidR="002D6D73" w:rsidRDefault="0045232A" w:rsidP="0045232A">
      <w:pPr>
        <w:pStyle w:val="Heading2"/>
      </w:pPr>
      <w:r>
        <w:t>Describe the DESIGN:</w:t>
      </w:r>
    </w:p>
    <w:p w:rsidR="009B0674" w:rsidRDefault="0045232A" w:rsidP="0045232A">
      <w:r>
        <w:t xml:space="preserve">We design the project using MVC model, dividing it to </w:t>
      </w:r>
      <w:r w:rsidR="005E40C3">
        <w:t>“d</w:t>
      </w:r>
      <w:r>
        <w:t>raw engine</w:t>
      </w:r>
      <w:r w:rsidR="005E40C3">
        <w:t>”</w:t>
      </w:r>
      <w:r>
        <w:t xml:space="preserve"> as a controller, </w:t>
      </w:r>
      <w:r w:rsidR="005E40C3">
        <w:t>“</w:t>
      </w:r>
      <w:r>
        <w:t>shapes</w:t>
      </w:r>
      <w:r w:rsidR="005E40C3">
        <w:t>”</w:t>
      </w:r>
      <w:r>
        <w:t xml:space="preserve"> as models and </w:t>
      </w:r>
      <w:r w:rsidR="005E40C3">
        <w:t>“</w:t>
      </w:r>
      <w:r>
        <w:t>GUI</w:t>
      </w:r>
      <w:r w:rsidR="005E40C3">
        <w:t>”</w:t>
      </w:r>
      <w:r>
        <w:t xml:space="preserve"> as view.</w:t>
      </w:r>
    </w:p>
    <w:p w:rsidR="0045232A" w:rsidRDefault="005E40C3" w:rsidP="005E40C3">
      <w:r>
        <w:t xml:space="preserve">The design pattern used in the implementation is a “factory” to produce the shapes of different types, “command design pattern” to handle the undo and redo operations and “singleton design pattern” to enforce the user to use one “draw engine” </w:t>
      </w:r>
    </w:p>
    <w:p w:rsidR="005E40C3" w:rsidRDefault="005E40C3" w:rsidP="005E40C3">
      <w:r>
        <w:t>Save and load is done in JSON and XML, both parsers written by hand from scratch.</w:t>
      </w:r>
    </w:p>
    <w:p w:rsidR="005E40C3" w:rsidRDefault="005E40C3" w:rsidP="005E40C3"/>
    <w:p w:rsidR="005E40C3" w:rsidRDefault="005E40C3" w:rsidP="005E40C3"/>
    <w:p w:rsidR="005E40C3" w:rsidRDefault="005E40C3" w:rsidP="005E40C3">
      <w:r>
        <w:lastRenderedPageBreak/>
        <w:t>Done as bonus:</w:t>
      </w:r>
    </w:p>
    <w:p w:rsidR="005E40C3" w:rsidRDefault="005E40C3" w:rsidP="005E40C3">
      <w:pPr>
        <w:pStyle w:val="ListParagraph"/>
        <w:numPr>
          <w:ilvl w:val="0"/>
          <w:numId w:val="16"/>
        </w:numPr>
      </w:pPr>
      <w:r>
        <w:t>Select shapes.</w:t>
      </w:r>
    </w:p>
    <w:p w:rsidR="005E40C3" w:rsidRDefault="005E40C3" w:rsidP="005E40C3">
      <w:pPr>
        <w:pStyle w:val="ListParagraph"/>
        <w:numPr>
          <w:ilvl w:val="0"/>
          <w:numId w:val="16"/>
        </w:numPr>
      </w:pPr>
      <w:r>
        <w:t>Draw tangent line to a circle.</w:t>
      </w:r>
    </w:p>
    <w:p w:rsidR="005E40C3" w:rsidRDefault="005E40C3" w:rsidP="005E40C3">
      <w:pPr>
        <w:pStyle w:val="ListParagraph"/>
        <w:numPr>
          <w:ilvl w:val="0"/>
          <w:numId w:val="16"/>
        </w:numPr>
      </w:pPr>
      <w:r>
        <w:t>Draw tangent circle to another circle.</w:t>
      </w:r>
    </w:p>
    <w:p w:rsidR="005E40C3" w:rsidRDefault="005E40C3" w:rsidP="005E40C3"/>
    <w:p w:rsidR="005E40C3" w:rsidRDefault="005E40C3" w:rsidP="005E40C3"/>
    <w:p w:rsidR="005E40C3" w:rsidRDefault="005E40C3" w:rsidP="005E40C3">
      <w:pPr>
        <w:pStyle w:val="Heading2"/>
      </w:pPr>
      <w:r>
        <w:t>snap shots:</w:t>
      </w:r>
    </w:p>
    <w:p w:rsidR="005E40C3" w:rsidRDefault="00BE2731" w:rsidP="005E40C3">
      <w:r>
        <w:rPr>
          <w:noProof/>
          <w:lang w:eastAsia="en-US"/>
        </w:rPr>
        <w:drawing>
          <wp:inline distT="0" distB="0" distL="0" distR="0" wp14:anchorId="75165F5C" wp14:editId="55887F5A">
            <wp:extent cx="2638425" cy="229726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1681" cy="230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31" w:rsidRDefault="00BE2731" w:rsidP="005E40C3">
      <w:r>
        <w:rPr>
          <w:noProof/>
          <w:lang w:eastAsia="en-US"/>
        </w:rPr>
        <w:drawing>
          <wp:inline distT="0" distB="0" distL="0" distR="0" wp14:anchorId="33C64083" wp14:editId="12CB6B6D">
            <wp:extent cx="2609850" cy="210600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319" cy="212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C3" w:rsidRDefault="000F009C" w:rsidP="005E40C3">
      <w:bookmarkStart w:id="0" w:name="_GoBack"/>
      <w:r>
        <w:rPr>
          <w:noProof/>
          <w:lang w:eastAsia="en-US"/>
        </w:rPr>
        <w:lastRenderedPageBreak/>
        <w:drawing>
          <wp:inline distT="0" distB="0" distL="0" distR="0" wp14:anchorId="2FFA0553" wp14:editId="6BFD4732">
            <wp:extent cx="2861542" cy="224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2830" cy="225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E40C3" w:rsidRDefault="005E40C3" w:rsidP="005E40C3"/>
    <w:p w:rsidR="005E40C3" w:rsidRDefault="005E40C3" w:rsidP="005E40C3"/>
    <w:p w:rsidR="005E40C3" w:rsidRDefault="005E40C3" w:rsidP="005E40C3"/>
    <w:p w:rsidR="005E40C3" w:rsidRDefault="005E40C3" w:rsidP="005E40C3">
      <w:pPr>
        <w:pStyle w:val="Heading2"/>
      </w:pPr>
      <w:r>
        <w:t>User guide:</w:t>
      </w:r>
    </w:p>
    <w:p w:rsidR="005E40C3" w:rsidRDefault="005E40C3" w:rsidP="005E40C3">
      <w:pPr>
        <w:jc w:val="both"/>
      </w:pPr>
      <w:r>
        <w:t xml:space="preserve">A simple GUI to use, just as paint in windows: </w:t>
      </w:r>
    </w:p>
    <w:p w:rsidR="005E40C3" w:rsidRDefault="005E40C3" w:rsidP="005E40C3">
      <w:pPr>
        <w:pStyle w:val="ListParagraph"/>
        <w:numPr>
          <w:ilvl w:val="0"/>
          <w:numId w:val="17"/>
        </w:numPr>
        <w:jc w:val="both"/>
      </w:pPr>
      <w:r>
        <w:t xml:space="preserve">To draw a shape select it from the </w:t>
      </w:r>
      <w:r w:rsidR="000E2804">
        <w:t>top tool bar to be drawn.</w:t>
      </w:r>
    </w:p>
    <w:p w:rsidR="000E2804" w:rsidRDefault="000E2804" w:rsidP="005E40C3">
      <w:pPr>
        <w:pStyle w:val="ListParagraph"/>
        <w:numPr>
          <w:ilvl w:val="0"/>
          <w:numId w:val="17"/>
        </w:numPr>
        <w:jc w:val="both"/>
      </w:pPr>
      <w:r>
        <w:t>Click at any point in the canvas to draw the selected shape.</w:t>
      </w:r>
    </w:p>
    <w:p w:rsidR="000E2804" w:rsidRDefault="000E2804" w:rsidP="005E40C3">
      <w:pPr>
        <w:pStyle w:val="ListParagraph"/>
        <w:numPr>
          <w:ilvl w:val="0"/>
          <w:numId w:val="17"/>
        </w:numPr>
        <w:jc w:val="both"/>
      </w:pPr>
      <w:r>
        <w:t>Drag to determine the parameters of the shape.</w:t>
      </w:r>
    </w:p>
    <w:p w:rsidR="000E2804" w:rsidRDefault="000E2804" w:rsidP="005E40C3">
      <w:pPr>
        <w:pStyle w:val="ListParagraph"/>
        <w:numPr>
          <w:ilvl w:val="0"/>
          <w:numId w:val="17"/>
        </w:numPr>
        <w:jc w:val="both"/>
      </w:pPr>
      <w:r>
        <w:t>If want to select color just choose one from the tool bar and click on the shape to be filled with.</w:t>
      </w:r>
    </w:p>
    <w:p w:rsidR="000E2804" w:rsidRDefault="000E2804" w:rsidP="00281337">
      <w:pPr>
        <w:pStyle w:val="ListParagraph"/>
        <w:numPr>
          <w:ilvl w:val="0"/>
          <w:numId w:val="17"/>
        </w:numPr>
        <w:jc w:val="both"/>
      </w:pPr>
      <w:r>
        <w:t>Save and load are applied with icons with its name.</w:t>
      </w:r>
    </w:p>
    <w:p w:rsidR="000E2804" w:rsidRDefault="000E2804" w:rsidP="00281337">
      <w:pPr>
        <w:pStyle w:val="ListParagraph"/>
        <w:numPr>
          <w:ilvl w:val="0"/>
          <w:numId w:val="17"/>
        </w:numPr>
        <w:jc w:val="both"/>
      </w:pPr>
      <w:r>
        <w:t>Undo and redo enable you to manage the picture well.</w:t>
      </w:r>
    </w:p>
    <w:sectPr w:rsidR="000E2804" w:rsidSect="009B0674">
      <w:footerReference w:type="default" r:id="rId13"/>
      <w:headerReference w:type="first" r:id="rId14"/>
      <w:pgSz w:w="12240" w:h="15840"/>
      <w:pgMar w:top="1440" w:right="360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3914" w:rsidRDefault="00A03914">
      <w:pPr>
        <w:spacing w:line="240" w:lineRule="auto"/>
      </w:pPr>
      <w:r>
        <w:separator/>
      </w:r>
    </w:p>
  </w:endnote>
  <w:endnote w:type="continuationSeparator" w:id="0">
    <w:p w:rsidR="00A03914" w:rsidRDefault="00A039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77124121"/>
      <w:docPartObj>
        <w:docPartGallery w:val="Page Numbers (Bottom of Page)"/>
        <w:docPartUnique/>
      </w:docPartObj>
    </w:sdtPr>
    <w:sdtEndPr/>
    <w:sdtContent>
      <w:p w:rsidR="00190922" w:rsidRPr="00190922" w:rsidRDefault="00190922" w:rsidP="00190922">
        <w:pPr>
          <w:pStyle w:val="Footer"/>
        </w:pPr>
        <w:r w:rsidRPr="00190922">
          <w:fldChar w:fldCharType="begin"/>
        </w:r>
        <w:r w:rsidRPr="00190922">
          <w:instrText xml:space="preserve"> PAGE   \* MERGEFORMAT </w:instrText>
        </w:r>
        <w:r w:rsidRPr="00190922">
          <w:fldChar w:fldCharType="separate"/>
        </w:r>
        <w:r w:rsidR="000F009C">
          <w:rPr>
            <w:noProof/>
          </w:rPr>
          <w:t>3</w:t>
        </w:r>
        <w:r w:rsidRPr="0019092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3914" w:rsidRDefault="00A03914">
      <w:pPr>
        <w:spacing w:line="240" w:lineRule="auto"/>
      </w:pPr>
      <w:r>
        <w:separator/>
      </w:r>
    </w:p>
  </w:footnote>
  <w:footnote w:type="continuationSeparator" w:id="0">
    <w:p w:rsidR="00A03914" w:rsidRDefault="00A039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0D21" w:rsidRDefault="00430D21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1" locked="0" layoutInCell="1" allowOverlap="1" wp14:anchorId="299B0F70" wp14:editId="3CAC02DF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8" name="Picture 8" descr="Butterf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utterfly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F4BA19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1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77939B7"/>
    <w:multiLevelType w:val="hybridMultilevel"/>
    <w:tmpl w:val="AC886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7A6DB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61E719DC"/>
    <w:multiLevelType w:val="multilevel"/>
    <w:tmpl w:val="ECC8700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>
    <w:nsid w:val="6FEF0553"/>
    <w:multiLevelType w:val="hybridMultilevel"/>
    <w:tmpl w:val="BC50E4C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8"/>
  </w:num>
  <w:num w:numId="4">
    <w:abstractNumId w:val="10"/>
  </w:num>
  <w:num w:numId="5">
    <w:abstractNumId w:val="13"/>
  </w:num>
  <w:num w:numId="6">
    <w:abstractNumId w:val="14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32A"/>
    <w:rsid w:val="00016917"/>
    <w:rsid w:val="000228C0"/>
    <w:rsid w:val="000E2804"/>
    <w:rsid w:val="000F009C"/>
    <w:rsid w:val="00122300"/>
    <w:rsid w:val="00136250"/>
    <w:rsid w:val="00164D64"/>
    <w:rsid w:val="001668E8"/>
    <w:rsid w:val="00190922"/>
    <w:rsid w:val="00192BA9"/>
    <w:rsid w:val="001C30B8"/>
    <w:rsid w:val="002D6D73"/>
    <w:rsid w:val="002F1C41"/>
    <w:rsid w:val="003C1E78"/>
    <w:rsid w:val="003E1CD2"/>
    <w:rsid w:val="00430D21"/>
    <w:rsid w:val="0045232A"/>
    <w:rsid w:val="0047082C"/>
    <w:rsid w:val="00492067"/>
    <w:rsid w:val="00541D83"/>
    <w:rsid w:val="00566A88"/>
    <w:rsid w:val="005E40C3"/>
    <w:rsid w:val="006C287D"/>
    <w:rsid w:val="006E4ED3"/>
    <w:rsid w:val="00712D08"/>
    <w:rsid w:val="00717041"/>
    <w:rsid w:val="00776ECC"/>
    <w:rsid w:val="007A0A5B"/>
    <w:rsid w:val="007B00EB"/>
    <w:rsid w:val="007B5BFF"/>
    <w:rsid w:val="00882E6A"/>
    <w:rsid w:val="009466EC"/>
    <w:rsid w:val="009B0674"/>
    <w:rsid w:val="00A03914"/>
    <w:rsid w:val="00AA480C"/>
    <w:rsid w:val="00B46725"/>
    <w:rsid w:val="00BE2731"/>
    <w:rsid w:val="00EF74E1"/>
    <w:rsid w:val="00F72A56"/>
    <w:rsid w:val="00FC7FAC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1C1186-B58D-4166-B093-18B859F23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68E8"/>
  </w:style>
  <w:style w:type="paragraph" w:styleId="Heading1">
    <w:name w:val="heading 1"/>
    <w:basedOn w:val="Normal"/>
    <w:link w:val="Heading1Char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Heading2">
    <w:name w:val="heading 2"/>
    <w:basedOn w:val="Normal"/>
    <w:link w:val="Heading2Char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Heading3">
    <w:name w:val="heading 3"/>
    <w:basedOn w:val="Normal"/>
    <w:link w:val="Heading3Char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A88"/>
  </w:style>
  <w:style w:type="paragraph" w:styleId="Footer">
    <w:name w:val="footer"/>
    <w:basedOn w:val="Normal"/>
    <w:link w:val="FooterChar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668E8"/>
    <w:rPr>
      <w:caps/>
      <w:shd w:val="clear" w:color="auto" w:fill="F1D7E0" w:themeFill="accent2"/>
    </w:rPr>
  </w:style>
  <w:style w:type="paragraph" w:styleId="ListBullet">
    <w:name w:val="List Bullet"/>
    <w:basedOn w:val="Normal"/>
    <w:uiPriority w:val="11"/>
    <w:qFormat/>
    <w:pPr>
      <w:numPr>
        <w:numId w:val="1"/>
      </w:numPr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9"/>
    <w:rsid w:val="001668E8"/>
    <w:rPr>
      <w:caps/>
      <w:color w:val="5A1E3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F72A56"/>
    <w:rPr>
      <w:color w:val="5A1E34" w:themeColor="accent1" w:themeShade="80"/>
      <w:u w:val="single"/>
    </w:rPr>
  </w:style>
  <w:style w:type="paragraph" w:styleId="ListParagraph">
    <w:name w:val="List Paragraph"/>
    <w:basedOn w:val="Normal"/>
    <w:uiPriority w:val="34"/>
    <w:unhideWhenUsed/>
    <w:qFormat/>
    <w:rsid w:val="005E40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StudentReport.dotx" TargetMode="External"/></Relationship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31</TotalTime>
  <Pages>5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Magho</dc:creator>
  <cp:lastModifiedBy>Muhammed</cp:lastModifiedBy>
  <cp:revision>3</cp:revision>
  <dcterms:created xsi:type="dcterms:W3CDTF">2017-11-20T17:19:00Z</dcterms:created>
  <dcterms:modified xsi:type="dcterms:W3CDTF">2017-11-23T00:00:00Z</dcterms:modified>
  <cp:contentStatus/>
</cp:coreProperties>
</file>